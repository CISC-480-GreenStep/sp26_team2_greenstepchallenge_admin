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A2FA6" w14:textId="77777777" w:rsidR="00A402FD" w:rsidRDefault="00A402FD">
      <w:r>
        <w:t>Overview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5"/>
        <w:gridCol w:w="7470"/>
      </w:tblGrid>
      <w:tr w:rsidR="00A402FD" w:rsidRPr="00A402FD" w14:paraId="7AABE1ED" w14:textId="77777777" w:rsidTr="00A402FD">
        <w:trPr>
          <w:trHeight w:val="288"/>
        </w:trPr>
        <w:tc>
          <w:tcPr>
            <w:tcW w:w="1975" w:type="dxa"/>
            <w:shd w:val="clear" w:color="auto" w:fill="F2CEED" w:themeFill="accent5" w:themeFillTint="33"/>
            <w:noWrap/>
            <w:vAlign w:val="bottom"/>
            <w:hideMark/>
          </w:tcPr>
          <w:p w14:paraId="2362D6BD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Stakeholder</w:t>
            </w:r>
          </w:p>
        </w:tc>
        <w:tc>
          <w:tcPr>
            <w:tcW w:w="7470" w:type="dxa"/>
            <w:noWrap/>
            <w:vAlign w:val="bottom"/>
            <w:hideMark/>
          </w:tcPr>
          <w:p w14:paraId="21D4C590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Kristin Mroz</w:t>
            </w:r>
          </w:p>
        </w:tc>
      </w:tr>
      <w:tr w:rsidR="00A402FD" w:rsidRPr="00A402FD" w14:paraId="35C28049" w14:textId="77777777" w:rsidTr="00A402FD">
        <w:trPr>
          <w:trHeight w:val="288"/>
        </w:trPr>
        <w:tc>
          <w:tcPr>
            <w:tcW w:w="1975" w:type="dxa"/>
            <w:shd w:val="clear" w:color="auto" w:fill="F2CEED" w:themeFill="accent5" w:themeFillTint="33"/>
            <w:noWrap/>
            <w:vAlign w:val="bottom"/>
            <w:hideMark/>
          </w:tcPr>
          <w:p w14:paraId="2F073F47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Project Leader</w:t>
            </w:r>
          </w:p>
        </w:tc>
        <w:tc>
          <w:tcPr>
            <w:tcW w:w="7470" w:type="dxa"/>
            <w:noWrap/>
            <w:vAlign w:val="bottom"/>
            <w:hideMark/>
          </w:tcPr>
          <w:p w14:paraId="44135C23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Khue Vo</w:t>
            </w:r>
          </w:p>
        </w:tc>
      </w:tr>
      <w:tr w:rsidR="00A402FD" w:rsidRPr="00A402FD" w14:paraId="0794E6D2" w14:textId="77777777" w:rsidTr="00A402FD">
        <w:trPr>
          <w:trHeight w:val="288"/>
        </w:trPr>
        <w:tc>
          <w:tcPr>
            <w:tcW w:w="1975" w:type="dxa"/>
            <w:shd w:val="clear" w:color="auto" w:fill="F2CEED" w:themeFill="accent5" w:themeFillTint="33"/>
            <w:noWrap/>
            <w:vAlign w:val="bottom"/>
            <w:hideMark/>
          </w:tcPr>
          <w:p w14:paraId="01C034A2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Meeting Facilitator</w:t>
            </w:r>
          </w:p>
        </w:tc>
        <w:tc>
          <w:tcPr>
            <w:tcW w:w="7470" w:type="dxa"/>
            <w:noWrap/>
            <w:vAlign w:val="bottom"/>
            <w:hideMark/>
          </w:tcPr>
          <w:p w14:paraId="45AFE299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Khue Vo</w:t>
            </w:r>
          </w:p>
        </w:tc>
      </w:tr>
      <w:tr w:rsidR="00A402FD" w:rsidRPr="00A402FD" w14:paraId="541D8DBE" w14:textId="77777777" w:rsidTr="00A402FD">
        <w:trPr>
          <w:trHeight w:val="288"/>
        </w:trPr>
        <w:tc>
          <w:tcPr>
            <w:tcW w:w="1975" w:type="dxa"/>
            <w:shd w:val="clear" w:color="auto" w:fill="F2CEED" w:themeFill="accent5" w:themeFillTint="33"/>
            <w:noWrap/>
            <w:vAlign w:val="bottom"/>
            <w:hideMark/>
          </w:tcPr>
          <w:p w14:paraId="7667CB98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Team Members</w:t>
            </w:r>
          </w:p>
        </w:tc>
        <w:tc>
          <w:tcPr>
            <w:tcW w:w="7470" w:type="dxa"/>
            <w:noWrap/>
            <w:vAlign w:val="bottom"/>
            <w:hideMark/>
          </w:tcPr>
          <w:p w14:paraId="06FA8719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Khue Vo, Rudy Vergara, Eli Goldberger, Josh Dunlap</w:t>
            </w:r>
          </w:p>
        </w:tc>
      </w:tr>
      <w:tr w:rsidR="00A402FD" w:rsidRPr="00A402FD" w14:paraId="7E191330" w14:textId="77777777" w:rsidTr="00A402FD">
        <w:trPr>
          <w:trHeight w:val="288"/>
        </w:trPr>
        <w:tc>
          <w:tcPr>
            <w:tcW w:w="1975" w:type="dxa"/>
            <w:shd w:val="clear" w:color="auto" w:fill="F2CEED" w:themeFill="accent5" w:themeFillTint="33"/>
            <w:noWrap/>
            <w:vAlign w:val="bottom"/>
          </w:tcPr>
          <w:p w14:paraId="0CD38CB1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Note Takers</w:t>
            </w:r>
          </w:p>
        </w:tc>
        <w:tc>
          <w:tcPr>
            <w:tcW w:w="7470" w:type="dxa"/>
            <w:noWrap/>
            <w:vAlign w:val="bottom"/>
          </w:tcPr>
          <w:p w14:paraId="2AC90D89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Rudy Vergara, Eli Goldberger</w:t>
            </w:r>
          </w:p>
        </w:tc>
      </w:tr>
      <w:tr w:rsidR="00A402FD" w:rsidRPr="00A402FD" w14:paraId="61887C71" w14:textId="77777777" w:rsidTr="00A402FD">
        <w:trPr>
          <w:trHeight w:val="288"/>
        </w:trPr>
        <w:tc>
          <w:tcPr>
            <w:tcW w:w="1975" w:type="dxa"/>
            <w:shd w:val="clear" w:color="auto" w:fill="F2CEED" w:themeFill="accent5" w:themeFillTint="33"/>
            <w:noWrap/>
            <w:vAlign w:val="bottom"/>
            <w:hideMark/>
          </w:tcPr>
          <w:p w14:paraId="23021126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Time</w:t>
            </w:r>
          </w:p>
        </w:tc>
        <w:tc>
          <w:tcPr>
            <w:tcW w:w="7470" w:type="dxa"/>
            <w:noWrap/>
            <w:vAlign w:val="bottom"/>
            <w:hideMark/>
          </w:tcPr>
          <w:p w14:paraId="2158AA42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02FD" w:rsidRPr="00A402FD" w14:paraId="728BE98E" w14:textId="77777777" w:rsidTr="00A402FD">
        <w:trPr>
          <w:trHeight w:val="288"/>
        </w:trPr>
        <w:tc>
          <w:tcPr>
            <w:tcW w:w="1975" w:type="dxa"/>
            <w:shd w:val="clear" w:color="auto" w:fill="F2CEED" w:themeFill="accent5" w:themeFillTint="33"/>
            <w:noWrap/>
            <w:vAlign w:val="bottom"/>
            <w:hideMark/>
          </w:tcPr>
          <w:p w14:paraId="4C1AEC6B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</w:t>
            </w:r>
          </w:p>
        </w:tc>
        <w:tc>
          <w:tcPr>
            <w:tcW w:w="7470" w:type="dxa"/>
            <w:noWrap/>
            <w:vAlign w:val="bottom"/>
          </w:tcPr>
          <w:p w14:paraId="3FEC97E4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02FD" w:rsidRPr="00A402FD" w14:paraId="6AF08CC7" w14:textId="77777777" w:rsidTr="00A402FD">
        <w:trPr>
          <w:trHeight w:val="288"/>
        </w:trPr>
        <w:tc>
          <w:tcPr>
            <w:tcW w:w="1975" w:type="dxa"/>
            <w:shd w:val="clear" w:color="auto" w:fill="F2CEED" w:themeFill="accent5" w:themeFillTint="33"/>
            <w:noWrap/>
            <w:vAlign w:val="bottom"/>
            <w:hideMark/>
          </w:tcPr>
          <w:p w14:paraId="7C8BE3B8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Location</w:t>
            </w:r>
          </w:p>
        </w:tc>
        <w:tc>
          <w:tcPr>
            <w:tcW w:w="7470" w:type="dxa"/>
            <w:noWrap/>
            <w:vAlign w:val="bottom"/>
          </w:tcPr>
          <w:p w14:paraId="1DAC02B5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A402FD" w:rsidRPr="00A402FD" w14:paraId="730D3488" w14:textId="77777777" w:rsidTr="00A402FD">
        <w:trPr>
          <w:trHeight w:val="288"/>
        </w:trPr>
        <w:tc>
          <w:tcPr>
            <w:tcW w:w="1975" w:type="dxa"/>
            <w:shd w:val="clear" w:color="auto" w:fill="F2CEED" w:themeFill="accent5" w:themeFillTint="33"/>
            <w:noWrap/>
            <w:vAlign w:val="bottom"/>
            <w:hideMark/>
          </w:tcPr>
          <w:p w14:paraId="2955A2E2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Resources</w:t>
            </w:r>
          </w:p>
        </w:tc>
        <w:tc>
          <w:tcPr>
            <w:tcW w:w="7470" w:type="dxa"/>
            <w:noWrap/>
            <w:vAlign w:val="bottom"/>
          </w:tcPr>
          <w:p w14:paraId="555683DA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5CA54CA7" w14:textId="77777777" w:rsidR="005720A8" w:rsidRDefault="005720A8"/>
    <w:p w14:paraId="4C7A7743" w14:textId="77777777" w:rsidR="00A402FD" w:rsidRDefault="00A402FD">
      <w:r>
        <w:t>Project Statements</w:t>
      </w: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1455"/>
        <w:gridCol w:w="3323"/>
        <w:gridCol w:w="3062"/>
      </w:tblGrid>
      <w:tr w:rsidR="00A402FD" w:rsidRPr="00A402FD" w14:paraId="749665E7" w14:textId="77777777" w:rsidTr="00A402FD">
        <w:trPr>
          <w:trHeight w:val="288"/>
        </w:trPr>
        <w:tc>
          <w:tcPr>
            <w:tcW w:w="1695" w:type="dxa"/>
            <w:shd w:val="clear" w:color="auto" w:fill="F1A983" w:themeFill="accent2" w:themeFillTint="99"/>
            <w:noWrap/>
            <w:vAlign w:val="bottom"/>
            <w:hideMark/>
          </w:tcPr>
          <w:p w14:paraId="113E21F4" w14:textId="77777777" w:rsidR="00A402FD" w:rsidRPr="00A402FD" w:rsidRDefault="00A402FD" w:rsidP="00A402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455" w:type="dxa"/>
            <w:shd w:val="clear" w:color="auto" w:fill="F1A983" w:themeFill="accent2" w:themeFillTint="99"/>
            <w:noWrap/>
            <w:vAlign w:val="bottom"/>
            <w:hideMark/>
          </w:tcPr>
          <w:p w14:paraId="17A9549A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Vision</w:t>
            </w:r>
          </w:p>
        </w:tc>
        <w:tc>
          <w:tcPr>
            <w:tcW w:w="3323" w:type="dxa"/>
            <w:shd w:val="clear" w:color="auto" w:fill="F1A983" w:themeFill="accent2" w:themeFillTint="99"/>
            <w:noWrap/>
            <w:vAlign w:val="bottom"/>
            <w:hideMark/>
          </w:tcPr>
          <w:p w14:paraId="561F4BF2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Mission </w:t>
            </w:r>
          </w:p>
        </w:tc>
        <w:tc>
          <w:tcPr>
            <w:tcW w:w="3062" w:type="dxa"/>
            <w:shd w:val="clear" w:color="auto" w:fill="F1A983" w:themeFill="accent2" w:themeFillTint="99"/>
            <w:noWrap/>
            <w:vAlign w:val="bottom"/>
            <w:hideMark/>
          </w:tcPr>
          <w:p w14:paraId="09B15F01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Mission tests</w:t>
            </w:r>
          </w:p>
        </w:tc>
      </w:tr>
      <w:tr w:rsidR="00A402FD" w:rsidRPr="00A402FD" w14:paraId="2581BBEE" w14:textId="77777777" w:rsidTr="00A402FD">
        <w:trPr>
          <w:trHeight w:val="288"/>
        </w:trPr>
        <w:tc>
          <w:tcPr>
            <w:tcW w:w="1695" w:type="dxa"/>
            <w:shd w:val="clear" w:color="auto" w:fill="F1A983" w:themeFill="accent2" w:themeFillTint="99"/>
            <w:noWrap/>
            <w:vAlign w:val="bottom"/>
            <w:hideMark/>
          </w:tcPr>
          <w:p w14:paraId="48D04621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Initial statements</w:t>
            </w:r>
          </w:p>
        </w:tc>
        <w:tc>
          <w:tcPr>
            <w:tcW w:w="1455" w:type="dxa"/>
            <w:noWrap/>
            <w:vAlign w:val="bottom"/>
            <w:hideMark/>
          </w:tcPr>
          <w:p w14:paraId="791F3986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Describe the project's high-level goals</w:t>
            </w:r>
          </w:p>
        </w:tc>
        <w:tc>
          <w:tcPr>
            <w:tcW w:w="3323" w:type="dxa"/>
            <w:noWrap/>
            <w:vAlign w:val="bottom"/>
            <w:hideMark/>
          </w:tcPr>
          <w:p w14:paraId="3DEECC35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Explain what the team is responsible for and how they'll contribute to the project's vision</w:t>
            </w:r>
          </w:p>
        </w:tc>
        <w:tc>
          <w:tcPr>
            <w:tcW w:w="3062" w:type="dxa"/>
            <w:noWrap/>
            <w:vAlign w:val="bottom"/>
            <w:hideMark/>
          </w:tcPr>
          <w:p w14:paraId="0D1CD0C5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Explain the measures, signals, and results that demonstrate project success</w:t>
            </w:r>
          </w:p>
        </w:tc>
      </w:tr>
      <w:tr w:rsidR="00A402FD" w:rsidRPr="00A402FD" w14:paraId="58BC4B81" w14:textId="77777777" w:rsidTr="00A402FD">
        <w:trPr>
          <w:trHeight w:val="288"/>
        </w:trPr>
        <w:tc>
          <w:tcPr>
            <w:tcW w:w="1695" w:type="dxa"/>
            <w:shd w:val="clear" w:color="auto" w:fill="F1A983" w:themeFill="accent2" w:themeFillTint="99"/>
            <w:noWrap/>
            <w:vAlign w:val="bottom"/>
            <w:hideMark/>
          </w:tcPr>
          <w:p w14:paraId="7D13734C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Revised statements</w:t>
            </w:r>
          </w:p>
        </w:tc>
        <w:tc>
          <w:tcPr>
            <w:tcW w:w="1455" w:type="dxa"/>
            <w:noWrap/>
            <w:vAlign w:val="bottom"/>
          </w:tcPr>
          <w:p w14:paraId="6E3B22A4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23" w:type="dxa"/>
            <w:noWrap/>
            <w:vAlign w:val="bottom"/>
          </w:tcPr>
          <w:p w14:paraId="6DACED54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062" w:type="dxa"/>
            <w:noWrap/>
            <w:vAlign w:val="bottom"/>
          </w:tcPr>
          <w:p w14:paraId="1E19A42E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4AA9890D" w14:textId="77777777" w:rsidR="00A402FD" w:rsidRDefault="00A402FD"/>
    <w:p w14:paraId="64FB94DB" w14:textId="77777777" w:rsidR="00A402FD" w:rsidRDefault="00A402FD">
      <w:r>
        <w:t>Questions</w:t>
      </w:r>
    </w:p>
    <w:tbl>
      <w:tblPr>
        <w:tblW w:w="97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1"/>
        <w:gridCol w:w="4404"/>
        <w:gridCol w:w="1350"/>
        <w:gridCol w:w="2741"/>
      </w:tblGrid>
      <w:tr w:rsidR="00FC70D0" w:rsidRPr="00A402FD" w14:paraId="0A9AF734" w14:textId="77777777" w:rsidTr="001E3DED">
        <w:trPr>
          <w:trHeight w:val="357"/>
        </w:trPr>
        <w:tc>
          <w:tcPr>
            <w:tcW w:w="1261" w:type="dxa"/>
            <w:shd w:val="clear" w:color="auto" w:fill="B3E5A1" w:themeFill="accent6" w:themeFillTint="66"/>
            <w:noWrap/>
            <w:vAlign w:val="bottom"/>
            <w:hideMark/>
          </w:tcPr>
          <w:p w14:paraId="228A8D4C" w14:textId="77777777" w:rsidR="00FC70D0" w:rsidRPr="00A402FD" w:rsidRDefault="00FC70D0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4404" w:type="dxa"/>
            <w:shd w:val="clear" w:color="auto" w:fill="B3E5A1" w:themeFill="accent6" w:themeFillTint="66"/>
            <w:noWrap/>
            <w:vAlign w:val="bottom"/>
            <w:hideMark/>
          </w:tcPr>
          <w:p w14:paraId="385B5A20" w14:textId="77777777" w:rsidR="00FC70D0" w:rsidRPr="00A402FD" w:rsidRDefault="00FC70D0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Questions</w:t>
            </w:r>
          </w:p>
        </w:tc>
        <w:tc>
          <w:tcPr>
            <w:tcW w:w="1350" w:type="dxa"/>
            <w:shd w:val="clear" w:color="auto" w:fill="B3E5A1" w:themeFill="accent6" w:themeFillTint="66"/>
            <w:noWrap/>
            <w:vAlign w:val="bottom"/>
            <w:hideMark/>
          </w:tcPr>
          <w:p w14:paraId="239D5C56" w14:textId="77777777" w:rsidR="00FC70D0" w:rsidRPr="00A402FD" w:rsidRDefault="00FC70D0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Time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(min)</w:t>
            </w:r>
          </w:p>
        </w:tc>
        <w:tc>
          <w:tcPr>
            <w:tcW w:w="2741" w:type="dxa"/>
            <w:shd w:val="clear" w:color="auto" w:fill="B3E5A1" w:themeFill="accent6" w:themeFillTint="66"/>
          </w:tcPr>
          <w:p w14:paraId="66EC197E" w14:textId="77777777" w:rsidR="00FC70D0" w:rsidRPr="00A402FD" w:rsidRDefault="00FC70D0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Answer</w:t>
            </w:r>
            <w:r w:rsidR="001E3DE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/ Response</w:t>
            </w:r>
          </w:p>
        </w:tc>
      </w:tr>
      <w:tr w:rsidR="00FC70D0" w:rsidRPr="00A402FD" w14:paraId="1A301F8E" w14:textId="77777777" w:rsidTr="001E3DED">
        <w:trPr>
          <w:trHeight w:val="1142"/>
        </w:trPr>
        <w:tc>
          <w:tcPr>
            <w:tcW w:w="1261" w:type="dxa"/>
            <w:noWrap/>
            <w:vAlign w:val="bottom"/>
            <w:hideMark/>
          </w:tcPr>
          <w:p w14:paraId="760A461A" w14:textId="77777777" w:rsidR="00FC70D0" w:rsidRPr="00A402FD" w:rsidRDefault="00FC70D0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the order of questions, more imp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or</w:t>
            </w: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tant goes first</w:t>
            </w:r>
          </w:p>
        </w:tc>
        <w:tc>
          <w:tcPr>
            <w:tcW w:w="4404" w:type="dxa"/>
            <w:noWrap/>
            <w:vAlign w:val="bottom"/>
            <w:hideMark/>
          </w:tcPr>
          <w:p w14:paraId="033046D7" w14:textId="77777777" w:rsidR="00FC70D0" w:rsidRPr="001E3DED" w:rsidRDefault="001E3DED" w:rsidP="001E3DE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What features would be useful for the </w:t>
            </w:r>
            <w:proofErr w:type="gramStart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Admin</w:t>
            </w:r>
            <w:proofErr w:type="gramEnd"/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-side project? Has any progress been made from the last semester’s group?</w:t>
            </w:r>
          </w:p>
          <w:p w14:paraId="6E1A4F17" w14:textId="77777777" w:rsidR="00FC70D0" w:rsidRPr="00A402FD" w:rsidRDefault="00FC70D0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noWrap/>
            <w:vAlign w:val="bottom"/>
            <w:hideMark/>
          </w:tcPr>
          <w:p w14:paraId="02590CEA" w14:textId="77777777" w:rsidR="00FC70D0" w:rsidRPr="00A402FD" w:rsidRDefault="00FC70D0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41" w:type="dxa"/>
          </w:tcPr>
          <w:p w14:paraId="2D511219" w14:textId="77777777" w:rsidR="00FC70D0" w:rsidRPr="00A402FD" w:rsidRDefault="00FC70D0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E3DED" w:rsidRPr="00A402FD" w14:paraId="56E21D0E" w14:textId="77777777" w:rsidTr="001E3DED">
        <w:trPr>
          <w:trHeight w:val="1142"/>
        </w:trPr>
        <w:tc>
          <w:tcPr>
            <w:tcW w:w="1261" w:type="dxa"/>
            <w:noWrap/>
            <w:vAlign w:val="bottom"/>
          </w:tcPr>
          <w:p w14:paraId="4337463B" w14:textId="77777777" w:rsidR="001E3DED" w:rsidRPr="00A402FD" w:rsidRDefault="001E3DE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04" w:type="dxa"/>
            <w:noWrap/>
            <w:vAlign w:val="bottom"/>
          </w:tcPr>
          <w:p w14:paraId="3A8E0F63" w14:textId="11ED7BD1" w:rsidR="001E3DED" w:rsidRPr="00A402FD" w:rsidRDefault="004C6C59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C6C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What do you hope the team to achieve completed by the end of the project</w:t>
            </w:r>
          </w:p>
        </w:tc>
        <w:tc>
          <w:tcPr>
            <w:tcW w:w="1350" w:type="dxa"/>
            <w:noWrap/>
            <w:vAlign w:val="bottom"/>
          </w:tcPr>
          <w:p w14:paraId="76F12D84" w14:textId="77777777" w:rsidR="001E3DED" w:rsidRPr="00A402FD" w:rsidRDefault="001E3DE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41" w:type="dxa"/>
          </w:tcPr>
          <w:p w14:paraId="1D6C1804" w14:textId="77777777" w:rsidR="001E3DED" w:rsidRPr="00A402FD" w:rsidRDefault="001E3DE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E3DED" w:rsidRPr="00A402FD" w14:paraId="209D754B" w14:textId="77777777" w:rsidTr="001E3DED">
        <w:trPr>
          <w:trHeight w:val="1142"/>
        </w:trPr>
        <w:tc>
          <w:tcPr>
            <w:tcW w:w="1261" w:type="dxa"/>
            <w:noWrap/>
            <w:vAlign w:val="bottom"/>
          </w:tcPr>
          <w:p w14:paraId="3B81867E" w14:textId="77777777" w:rsidR="001E3DED" w:rsidRPr="00A402FD" w:rsidRDefault="001E3DE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04" w:type="dxa"/>
            <w:noWrap/>
            <w:vAlign w:val="bottom"/>
          </w:tcPr>
          <w:p w14:paraId="73115288" w14:textId="4B0D9423" w:rsidR="001E3DED" w:rsidRPr="00A402FD" w:rsidRDefault="004C6C59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4C6C5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How would you like to communicate and discuss progress and any problems that we run into</w:t>
            </w:r>
          </w:p>
        </w:tc>
        <w:tc>
          <w:tcPr>
            <w:tcW w:w="1350" w:type="dxa"/>
            <w:noWrap/>
            <w:vAlign w:val="bottom"/>
          </w:tcPr>
          <w:p w14:paraId="7A982589" w14:textId="77777777" w:rsidR="001E3DED" w:rsidRPr="00A402FD" w:rsidRDefault="001E3DE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41" w:type="dxa"/>
          </w:tcPr>
          <w:p w14:paraId="39E4FBD2" w14:textId="77777777" w:rsidR="001E3DED" w:rsidRPr="00A402FD" w:rsidRDefault="001E3DE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E3DED" w:rsidRPr="00A402FD" w14:paraId="3051716A" w14:textId="77777777" w:rsidTr="001E3DED">
        <w:trPr>
          <w:trHeight w:val="1142"/>
        </w:trPr>
        <w:tc>
          <w:tcPr>
            <w:tcW w:w="1261" w:type="dxa"/>
            <w:noWrap/>
            <w:vAlign w:val="bottom"/>
          </w:tcPr>
          <w:p w14:paraId="53A97518" w14:textId="77777777" w:rsidR="001E3DED" w:rsidRPr="00A402FD" w:rsidRDefault="001E3DE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4404" w:type="dxa"/>
            <w:noWrap/>
            <w:vAlign w:val="bottom"/>
          </w:tcPr>
          <w:p w14:paraId="26FDF210" w14:textId="77777777" w:rsidR="001E3DED" w:rsidRPr="00A402FD" w:rsidRDefault="001E3DE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50" w:type="dxa"/>
            <w:noWrap/>
            <w:vAlign w:val="bottom"/>
          </w:tcPr>
          <w:p w14:paraId="773C0934" w14:textId="77777777" w:rsidR="001E3DED" w:rsidRPr="00A402FD" w:rsidRDefault="001E3DE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41" w:type="dxa"/>
          </w:tcPr>
          <w:p w14:paraId="553A1556" w14:textId="77777777" w:rsidR="001E3DED" w:rsidRPr="00A402FD" w:rsidRDefault="001E3DE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</w:tbl>
    <w:p w14:paraId="3F78BBEF" w14:textId="77777777" w:rsidR="00A402FD" w:rsidRDefault="00A402FD"/>
    <w:p w14:paraId="15CEA428" w14:textId="77777777" w:rsidR="00A402FD" w:rsidRDefault="00A402FD">
      <w:r>
        <w:t>Tasks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0"/>
        <w:gridCol w:w="1009"/>
        <w:gridCol w:w="1206"/>
        <w:gridCol w:w="3330"/>
      </w:tblGrid>
      <w:tr w:rsidR="00A402FD" w:rsidRPr="00A402FD" w14:paraId="79F1A649" w14:textId="77777777" w:rsidTr="00A402FD">
        <w:trPr>
          <w:trHeight w:val="288"/>
        </w:trPr>
        <w:tc>
          <w:tcPr>
            <w:tcW w:w="3900" w:type="dxa"/>
            <w:shd w:val="clear" w:color="auto" w:fill="C1E4F5" w:themeFill="accent1" w:themeFillTint="33"/>
            <w:noWrap/>
            <w:vAlign w:val="bottom"/>
            <w:hideMark/>
          </w:tcPr>
          <w:p w14:paraId="337C4E53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Task</w:t>
            </w:r>
          </w:p>
        </w:tc>
        <w:tc>
          <w:tcPr>
            <w:tcW w:w="1009" w:type="dxa"/>
            <w:shd w:val="clear" w:color="auto" w:fill="C1E4F5" w:themeFill="accent1" w:themeFillTint="33"/>
            <w:noWrap/>
            <w:vAlign w:val="bottom"/>
            <w:hideMark/>
          </w:tcPr>
          <w:p w14:paraId="42D59E0B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Assigned To</w:t>
            </w:r>
          </w:p>
        </w:tc>
        <w:tc>
          <w:tcPr>
            <w:tcW w:w="1206" w:type="dxa"/>
            <w:shd w:val="clear" w:color="auto" w:fill="C1E4F5" w:themeFill="accent1" w:themeFillTint="33"/>
            <w:noWrap/>
            <w:vAlign w:val="bottom"/>
            <w:hideMark/>
          </w:tcPr>
          <w:p w14:paraId="181CE84F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  <w:tc>
          <w:tcPr>
            <w:tcW w:w="3330" w:type="dxa"/>
            <w:shd w:val="clear" w:color="auto" w:fill="C1E4F5" w:themeFill="accent1" w:themeFillTint="33"/>
            <w:noWrap/>
            <w:vAlign w:val="bottom"/>
            <w:hideMark/>
          </w:tcPr>
          <w:p w14:paraId="2808F026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Action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steps</w:t>
            </w:r>
          </w:p>
        </w:tc>
      </w:tr>
      <w:tr w:rsidR="00A402FD" w:rsidRPr="00A402FD" w14:paraId="208DB818" w14:textId="77777777" w:rsidTr="00A402FD">
        <w:trPr>
          <w:trHeight w:val="288"/>
        </w:trPr>
        <w:tc>
          <w:tcPr>
            <w:tcW w:w="3900" w:type="dxa"/>
            <w:noWrap/>
            <w:vAlign w:val="bottom"/>
            <w:hideMark/>
          </w:tcPr>
          <w:p w14:paraId="46853F79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e.g., Share meeting notes with stakeholders</w:t>
            </w:r>
          </w:p>
        </w:tc>
        <w:tc>
          <w:tcPr>
            <w:tcW w:w="1009" w:type="dxa"/>
            <w:noWrap/>
            <w:vAlign w:val="bottom"/>
            <w:hideMark/>
          </w:tcPr>
          <w:p w14:paraId="00E0CFAA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@ owner</w:t>
            </w:r>
          </w:p>
        </w:tc>
        <w:tc>
          <w:tcPr>
            <w:tcW w:w="1206" w:type="dxa"/>
            <w:noWrap/>
            <w:vAlign w:val="bottom"/>
            <w:hideMark/>
          </w:tcPr>
          <w:p w14:paraId="4B8B63E8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 progress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A402F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/complete</w:t>
            </w:r>
          </w:p>
        </w:tc>
        <w:tc>
          <w:tcPr>
            <w:tcW w:w="3330" w:type="dxa"/>
            <w:noWrap/>
            <w:vAlign w:val="bottom"/>
            <w:hideMark/>
          </w:tcPr>
          <w:p w14:paraId="3D848922" w14:textId="77777777" w:rsidR="00A402FD" w:rsidRPr="00A402FD" w:rsidRDefault="00A402FD" w:rsidP="00A402F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How you complete the task</w:t>
            </w:r>
          </w:p>
        </w:tc>
      </w:tr>
    </w:tbl>
    <w:p w14:paraId="77DC22EB" w14:textId="77777777" w:rsidR="00A402FD" w:rsidRDefault="00A402FD"/>
    <w:sectPr w:rsidR="00A40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65DC8"/>
    <w:multiLevelType w:val="hybridMultilevel"/>
    <w:tmpl w:val="33AC98F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20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59"/>
    <w:rsid w:val="000E3E54"/>
    <w:rsid w:val="001E3DED"/>
    <w:rsid w:val="004C6C59"/>
    <w:rsid w:val="005620AC"/>
    <w:rsid w:val="005720A8"/>
    <w:rsid w:val="008D7E1D"/>
    <w:rsid w:val="00977762"/>
    <w:rsid w:val="00A402FD"/>
    <w:rsid w:val="00BC291D"/>
    <w:rsid w:val="00F4561D"/>
    <w:rsid w:val="00FC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61622"/>
  <w15:chartTrackingRefBased/>
  <w15:docId w15:val="{B6609D46-CBE4-2741-B17F-12C7BAAA0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6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5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33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1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0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2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8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91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li/Downloads/CISC480%20Projec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4779E72E7FC4438963C34369DAF59B" ma:contentTypeVersion="3" ma:contentTypeDescription="Create a new document." ma:contentTypeScope="" ma:versionID="41c1b9592731e4031690e8084f7f6b17">
  <xsd:schema xmlns:xsd="http://www.w3.org/2001/XMLSchema" xmlns:xs="http://www.w3.org/2001/XMLSchema" xmlns:p="http://schemas.microsoft.com/office/2006/metadata/properties" xmlns:ns2="ff572869-a1b6-49f0-bd17-77182ad9488d" targetNamespace="http://schemas.microsoft.com/office/2006/metadata/properties" ma:root="true" ma:fieldsID="97cdc7b761a6ac842c78e51979414858" ns2:_="">
    <xsd:import namespace="ff572869-a1b6-49f0-bd17-77182ad948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72869-a1b6-49f0-bd17-77182ad948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D37AB0-EEDF-440B-9035-DCD7D98D80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289A435-FE94-4E58-BA97-E21DE04621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F9B58C3-339A-444A-BE05-385B20C42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572869-a1b6-49f0-bd17-77182ad948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CISC480 Project Template.dotm</Template>
  <TotalTime>2</TotalTime>
  <Pages>2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Goldberger</dc:creator>
  <cp:keywords/>
  <dc:description/>
  <cp:lastModifiedBy>Goldberger, Eli H.</cp:lastModifiedBy>
  <cp:revision>1</cp:revision>
  <dcterms:created xsi:type="dcterms:W3CDTF">2026-02-25T21:50:00Z</dcterms:created>
  <dcterms:modified xsi:type="dcterms:W3CDTF">2026-02-25T21:52:00Z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0x010100D14779E72E7FC4438963C34369DAF59B</vt:lpwstr>
  </property>
</Properties>
</file>